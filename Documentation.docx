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7368E56" w:rsidR="000035F9" w:rsidRPr="00434074" w:rsidRDefault="000035F9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Project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  <w:r w:rsidR="006B7267"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230E5468">
                  <wp:extent cx="1371557" cy="101346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2DB963A5" w:rsidR="000035F9" w:rsidRDefault="002F07E1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ISYS6211003</w:t>
            </w:r>
          </w:p>
          <w:p w14:paraId="36656A16" w14:textId="3C06BA72" w:rsidR="000035F9" w:rsidRPr="00876A58" w:rsidRDefault="002F07E1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Web Based Application Development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5948580A" w:rsidR="000035F9" w:rsidRPr="006B7267" w:rsidRDefault="002F07E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Even Semester Year 2023/2024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52B0E8E9" w:rsidR="009F37DD" w:rsidRPr="00740F48" w:rsidRDefault="002F07E1" w:rsidP="002F11B8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wHeel Hub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73A9E816" w:rsidR="00740F48" w:rsidRPr="009F37DD" w:rsidRDefault="005D07D6" w:rsidP="002F11B8">
      <w:pPr>
        <w:spacing w:line="360" w:lineRule="auto"/>
        <w:ind w:firstLine="360"/>
      </w:pPr>
      <w:r>
        <w:t>wHeel Hub is an automotive retailer that is currently trying to expand their wings to online market by creating a web application that is used to showcase wHeel Hub’s automotive collections online. This project is to create the said web application.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B8F3D4A" w14:textId="6FE5A43A" w:rsidR="002F11B8" w:rsidRDefault="00942C45" w:rsidP="003A4F7F">
      <w:pPr>
        <w:pStyle w:val="ListParagraph"/>
        <w:numPr>
          <w:ilvl w:val="0"/>
          <w:numId w:val="20"/>
        </w:numPr>
        <w:spacing w:line="360" w:lineRule="auto"/>
      </w:pPr>
      <w:r>
        <w:t>Home Page</w:t>
      </w:r>
      <w:r>
        <w:br/>
      </w:r>
      <w:r>
        <w:rPr>
          <w:noProof/>
        </w:rPr>
        <w:drawing>
          <wp:inline distT="0" distB="0" distL="0" distR="0" wp14:anchorId="4510C72E" wp14:editId="7086B8B8">
            <wp:extent cx="6280785" cy="3091180"/>
            <wp:effectExtent l="0" t="0" r="5715" b="0"/>
            <wp:docPr id="17278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1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The main landing page that shows introduction to wHeel Hub, it has a button that leads to register form and an image carousel to show wHeel Hub’s cars. </w:t>
      </w:r>
    </w:p>
    <w:p w14:paraId="68FCDE7E" w14:textId="0729336F" w:rsidR="00942C45" w:rsidRDefault="00942C45" w:rsidP="003A4F7F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Promotion Page</w:t>
      </w:r>
      <w:r>
        <w:br/>
      </w:r>
      <w:r>
        <w:rPr>
          <w:noProof/>
        </w:rPr>
        <w:drawing>
          <wp:inline distT="0" distB="0" distL="0" distR="0" wp14:anchorId="3E3CD2EF" wp14:editId="7183D0FD">
            <wp:extent cx="6280785" cy="3091180"/>
            <wp:effectExtent l="0" t="0" r="5715" b="0"/>
            <wp:docPr id="163852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21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Is a page used to show cars that are on sale with the detail of the car containing the name, photo, type, transmission, color, etc., and also the sale price.</w:t>
      </w:r>
    </w:p>
    <w:p w14:paraId="672F2D9B" w14:textId="5A8B1DA3" w:rsidR="00942C45" w:rsidRDefault="00942C45" w:rsidP="003A4F7F">
      <w:pPr>
        <w:pStyle w:val="ListParagraph"/>
        <w:numPr>
          <w:ilvl w:val="0"/>
          <w:numId w:val="20"/>
        </w:numPr>
        <w:spacing w:line="360" w:lineRule="auto"/>
      </w:pPr>
      <w:r>
        <w:t>All Cars Page</w:t>
      </w:r>
      <w:r>
        <w:br/>
      </w:r>
      <w:r>
        <w:rPr>
          <w:noProof/>
        </w:rPr>
        <w:drawing>
          <wp:inline distT="0" distB="0" distL="0" distR="0" wp14:anchorId="4ACAA62B" wp14:editId="3AEA805A">
            <wp:extent cx="6280785" cy="3091180"/>
            <wp:effectExtent l="0" t="0" r="5715" b="0"/>
            <wp:docPr id="165600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5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Is a page used to show all cars sold by wHeel Hub with the details </w:t>
      </w:r>
      <w:r w:rsidR="007D5A2A">
        <w:t>of the car similar to promotion page.</w:t>
      </w:r>
    </w:p>
    <w:p w14:paraId="72868F8F" w14:textId="21C911AC" w:rsidR="007D5A2A" w:rsidRDefault="007D5A2A" w:rsidP="003A4F7F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About Us Page</w:t>
      </w:r>
      <w:r>
        <w:br/>
      </w:r>
      <w:r>
        <w:rPr>
          <w:noProof/>
        </w:rPr>
        <w:drawing>
          <wp:inline distT="0" distB="0" distL="0" distR="0" wp14:anchorId="1F3664A1" wp14:editId="17EB73C4">
            <wp:extent cx="6280785" cy="3091180"/>
            <wp:effectExtent l="0" t="0" r="5715" b="0"/>
            <wp:docPr id="172185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24E74" wp14:editId="250D6C0E">
            <wp:extent cx="6280785" cy="3091180"/>
            <wp:effectExtent l="0" t="0" r="5715" b="0"/>
            <wp:docPr id="8492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47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 a page used to show wHeel Hub’s profile including their back story, mission and vision. There are also wHeel Hub’s activities shown in a gallery.</w:t>
      </w:r>
    </w:p>
    <w:p w14:paraId="565633FC" w14:textId="36372F93" w:rsidR="007D5A2A" w:rsidRPr="00682E72" w:rsidRDefault="007D5A2A" w:rsidP="003A4F7F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Register Page</w:t>
      </w:r>
      <w:r>
        <w:br/>
      </w:r>
      <w:r>
        <w:rPr>
          <w:noProof/>
        </w:rPr>
        <w:drawing>
          <wp:inline distT="0" distB="0" distL="0" distR="0" wp14:anchorId="6538F0FC" wp14:editId="124A369C">
            <wp:extent cx="6280785" cy="3091180"/>
            <wp:effectExtent l="0" t="0" r="5715" b="0"/>
            <wp:docPr id="212093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35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Is a page containing the form used to register to wHeel Hub’s web application asking user to input their usename, email, password, gender, and date of birth. </w:t>
      </w:r>
    </w:p>
    <w:p w14:paraId="175CEEB2" w14:textId="7FC0DC62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ECC9FDF" w14:textId="77777777" w:rsidR="007D5A2A" w:rsidRPr="007D5A2A" w:rsidRDefault="007D5A2A" w:rsidP="007D5A2A">
      <w:pPr>
        <w:pStyle w:val="ListParagraph"/>
        <w:numPr>
          <w:ilvl w:val="0"/>
          <w:numId w:val="21"/>
        </w:numPr>
        <w:spacing w:line="360" w:lineRule="auto"/>
      </w:pPr>
      <w:r w:rsidRPr="007D5A2A">
        <w:t>https://www.toyota.com/</w:t>
      </w:r>
    </w:p>
    <w:p w14:paraId="7B1E030D" w14:textId="77777777" w:rsidR="007D5A2A" w:rsidRPr="007D5A2A" w:rsidRDefault="007D5A2A" w:rsidP="007D5A2A">
      <w:pPr>
        <w:pStyle w:val="ListParagraph"/>
        <w:numPr>
          <w:ilvl w:val="0"/>
          <w:numId w:val="21"/>
        </w:numPr>
        <w:spacing w:line="360" w:lineRule="auto"/>
      </w:pPr>
      <w:r w:rsidRPr="007D5A2A">
        <w:t>https://www.geeksforgeeks.org/how-to-design-image-slider-using-jquery/</w:t>
      </w:r>
    </w:p>
    <w:p w14:paraId="181DA48F" w14:textId="49681025" w:rsidR="002F11B8" w:rsidRPr="00682E72" w:rsidRDefault="007D5A2A" w:rsidP="007D5A2A">
      <w:pPr>
        <w:pStyle w:val="ListParagraph"/>
        <w:numPr>
          <w:ilvl w:val="0"/>
          <w:numId w:val="21"/>
        </w:numPr>
        <w:spacing w:line="360" w:lineRule="auto"/>
      </w:pPr>
      <w:r w:rsidRPr="007D5A2A">
        <w:t>https://drive.google.com/drive/folders/1DsTyQkpcIbaOk3fhTaufhrEjhcYo2JOB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06460C66" w14:textId="2D5EEEAB" w:rsidR="005306BA" w:rsidRPr="00682E72" w:rsidRDefault="005306BA" w:rsidP="005306BA">
      <w:pPr>
        <w:pStyle w:val="ListParagraph"/>
        <w:numPr>
          <w:ilvl w:val="0"/>
          <w:numId w:val="22"/>
        </w:numPr>
        <w:spacing w:line="360" w:lineRule="auto"/>
      </w:pPr>
      <w:r w:rsidRPr="005306BA">
        <w:t>2602135004</w:t>
      </w:r>
      <w:r>
        <w:t xml:space="preserve"> – Gregorius Darren Tanaya</w:t>
      </w:r>
    </w:p>
    <w:p w14:paraId="4BB5B5E4" w14:textId="2092090D" w:rsidR="00D43382" w:rsidRDefault="005306BA" w:rsidP="00D43382">
      <w:pPr>
        <w:pStyle w:val="ListParagraph"/>
        <w:numPr>
          <w:ilvl w:val="0"/>
          <w:numId w:val="22"/>
        </w:numPr>
        <w:spacing w:line="360" w:lineRule="auto"/>
      </w:pPr>
      <w:r w:rsidRPr="005306BA">
        <w:t>2602144526</w:t>
      </w:r>
      <w:r>
        <w:t xml:space="preserve"> – Laurensius Ricky Fernando</w:t>
      </w:r>
    </w:p>
    <w:p w14:paraId="3B609B43" w14:textId="0DE6E11C" w:rsidR="005306BA" w:rsidRPr="00682E72" w:rsidRDefault="005306BA" w:rsidP="00D43382">
      <w:pPr>
        <w:pStyle w:val="ListParagraph"/>
        <w:numPr>
          <w:ilvl w:val="0"/>
          <w:numId w:val="22"/>
        </w:numPr>
        <w:spacing w:line="360" w:lineRule="auto"/>
      </w:pPr>
      <w:r>
        <w:t>2602118912 – Ryan Rafael</w:t>
      </w:r>
    </w:p>
    <w:sectPr w:rsidR="005306BA" w:rsidRPr="00682E72" w:rsidSect="00DF2179"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BEEE4F" w14:textId="77777777" w:rsidR="00803437" w:rsidRDefault="00803437" w:rsidP="00273E4A">
      <w:r>
        <w:separator/>
      </w:r>
    </w:p>
  </w:endnote>
  <w:endnote w:type="continuationSeparator" w:id="0">
    <w:p w14:paraId="204BF6AD" w14:textId="77777777" w:rsidR="00803437" w:rsidRDefault="00803437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3DB39" w14:textId="77777777" w:rsidR="00803437" w:rsidRDefault="00803437" w:rsidP="00273E4A">
      <w:r>
        <w:separator/>
      </w:r>
    </w:p>
  </w:footnote>
  <w:footnote w:type="continuationSeparator" w:id="0">
    <w:p w14:paraId="6C8CFAC6" w14:textId="77777777" w:rsidR="00803437" w:rsidRDefault="00803437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55716">
    <w:abstractNumId w:val="2"/>
  </w:num>
  <w:num w:numId="2" w16cid:durableId="700859640">
    <w:abstractNumId w:val="10"/>
  </w:num>
  <w:num w:numId="3" w16cid:durableId="1477143253">
    <w:abstractNumId w:val="13"/>
  </w:num>
  <w:num w:numId="4" w16cid:durableId="365524174">
    <w:abstractNumId w:val="11"/>
  </w:num>
  <w:num w:numId="5" w16cid:durableId="818232807">
    <w:abstractNumId w:val="18"/>
  </w:num>
  <w:num w:numId="6" w16cid:durableId="1021666336">
    <w:abstractNumId w:val="12"/>
  </w:num>
  <w:num w:numId="7" w16cid:durableId="936905857">
    <w:abstractNumId w:val="19"/>
  </w:num>
  <w:num w:numId="8" w16cid:durableId="1016274596">
    <w:abstractNumId w:val="0"/>
  </w:num>
  <w:num w:numId="9" w16cid:durableId="1831289634">
    <w:abstractNumId w:val="4"/>
  </w:num>
  <w:num w:numId="10" w16cid:durableId="101672904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10860832">
    <w:abstractNumId w:val="2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686353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1693033">
    <w:abstractNumId w:val="15"/>
  </w:num>
  <w:num w:numId="14" w16cid:durableId="846210765">
    <w:abstractNumId w:val="6"/>
  </w:num>
  <w:num w:numId="15" w16cid:durableId="896401814">
    <w:abstractNumId w:val="3"/>
  </w:num>
  <w:num w:numId="16" w16cid:durableId="1473523500">
    <w:abstractNumId w:val="17"/>
  </w:num>
  <w:num w:numId="17" w16cid:durableId="410392399">
    <w:abstractNumId w:val="1"/>
  </w:num>
  <w:num w:numId="18" w16cid:durableId="974529396">
    <w:abstractNumId w:val="14"/>
  </w:num>
  <w:num w:numId="19" w16cid:durableId="2079478833">
    <w:abstractNumId w:val="5"/>
  </w:num>
  <w:num w:numId="20" w16cid:durableId="1228417263">
    <w:abstractNumId w:val="16"/>
  </w:num>
  <w:num w:numId="21" w16cid:durableId="1464230971">
    <w:abstractNumId w:val="9"/>
  </w:num>
  <w:num w:numId="22" w16cid:durableId="2616918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07E1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06BA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07D6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B7267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5A2A"/>
    <w:rsid w:val="007D7A5F"/>
    <w:rsid w:val="007E0EE7"/>
    <w:rsid w:val="007F41CD"/>
    <w:rsid w:val="007F5ABC"/>
    <w:rsid w:val="00803437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E35FE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2C45"/>
    <w:rsid w:val="00944ADA"/>
    <w:rsid w:val="00945144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73CD7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3382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4D99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1EB6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196</TotalTime>
  <Pages>4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Ryan Rafael</cp:lastModifiedBy>
  <cp:revision>344</cp:revision>
  <dcterms:created xsi:type="dcterms:W3CDTF">2017-10-20T05:51:00Z</dcterms:created>
  <dcterms:modified xsi:type="dcterms:W3CDTF">2024-06-15T05:39:00Z</dcterms:modified>
</cp:coreProperties>
</file>